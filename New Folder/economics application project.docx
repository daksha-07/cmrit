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1456" w14:textId="04D043C1" w:rsidR="009E4117" w:rsidRDefault="003C3371">
      <w:r>
        <w:rPr>
          <w:noProof/>
        </w:rPr>
        <w:drawing>
          <wp:anchor distT="0" distB="0" distL="114300" distR="114300" simplePos="0" relativeHeight="251661312" behindDoc="1" locked="1" layoutInCell="1" allowOverlap="1" wp14:anchorId="44C3E8CD" wp14:editId="2BCB888D">
            <wp:simplePos x="0" y="0"/>
            <wp:positionH relativeFrom="margin">
              <wp:posOffset>-762000</wp:posOffset>
            </wp:positionH>
            <wp:positionV relativeFrom="paragraph">
              <wp:posOffset>-2133600</wp:posOffset>
            </wp:positionV>
            <wp:extent cx="7772891" cy="10058400"/>
            <wp:effectExtent l="0" t="0" r="0" b="0"/>
            <wp:wrapNone/>
            <wp:docPr id="1852316512" name="Picture 18523165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8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4117">
        <w:rPr>
          <w:noProof/>
        </w:rPr>
        <w:drawing>
          <wp:anchor distT="0" distB="0" distL="114300" distR="114300" simplePos="0" relativeHeight="251659264" behindDoc="1" locked="1" layoutInCell="1" allowOverlap="1" wp14:anchorId="7508F72B" wp14:editId="73FF2614">
            <wp:simplePos x="0" y="0"/>
            <wp:positionH relativeFrom="margin">
              <wp:posOffset>-914400</wp:posOffset>
            </wp:positionH>
            <wp:positionV relativeFrom="paragraph">
              <wp:posOffset>-2286000</wp:posOffset>
            </wp:positionV>
            <wp:extent cx="7772891" cy="10058400"/>
            <wp:effectExtent l="0" t="0" r="0" b="0"/>
            <wp:wrapNone/>
            <wp:docPr id="18" name="Picture 1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8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6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15"/>
        <w:gridCol w:w="12"/>
      </w:tblGrid>
      <w:tr w:rsidR="00AF300E" w14:paraId="5F64BB94" w14:textId="77777777" w:rsidTr="00D67389">
        <w:trPr>
          <w:gridAfter w:val="1"/>
          <w:wAfter w:w="12" w:type="dxa"/>
          <w:trHeight w:val="2730"/>
        </w:trPr>
        <w:tc>
          <w:tcPr>
            <w:tcW w:w="9915" w:type="dxa"/>
          </w:tcPr>
          <w:p w14:paraId="35340654" w14:textId="59597DF3" w:rsidR="00AF300E" w:rsidRPr="00D67389" w:rsidRDefault="003C3371" w:rsidP="009E4117">
            <w:pPr>
              <w:pStyle w:val="Heading1"/>
              <w:framePr w:hSpace="0" w:wrap="auto" w:vAnchor="margin" w:xAlign="left" w:yAlign="inline"/>
              <w:rPr>
                <w:color w:val="6C8BCA" w:themeColor="accent4" w:themeTint="99"/>
              </w:rPr>
            </w:pPr>
            <w:sdt>
              <w:sdtPr>
                <w:rPr>
                  <w:color w:val="6C8BCA" w:themeColor="accent4" w:themeTint="99"/>
                </w:rPr>
                <w:id w:val="-781102172"/>
                <w:placeholder>
                  <w:docPart w:val="DB343BFB29504BC9BFAEFE75290B0198"/>
                </w:placeholder>
                <w15:appearance w15:val="hidden"/>
              </w:sdtPr>
              <w:sdtEndPr/>
              <w:sdtContent>
                <w:r w:rsidR="00D67389" w:rsidRPr="00D67389">
                  <w:rPr>
                    <w:color w:val="6C8BCA" w:themeColor="accent4" w:themeTint="99"/>
                  </w:rPr>
                  <w:t>economics application project</w:t>
                </w:r>
              </w:sdtContent>
            </w:sdt>
            <w:r w:rsidR="00105759" w:rsidRPr="00D67389">
              <w:rPr>
                <w:color w:val="6C8BCA" w:themeColor="accent4" w:themeTint="99"/>
              </w:rPr>
              <w:t xml:space="preserve"> </w:t>
            </w:r>
          </w:p>
          <w:p w14:paraId="27E38B53" w14:textId="77777777" w:rsidR="00AF300E" w:rsidRPr="006B609A" w:rsidRDefault="00AF300E" w:rsidP="009E4117">
            <w:pPr>
              <w:jc w:val="center"/>
            </w:pPr>
          </w:p>
        </w:tc>
      </w:tr>
      <w:tr w:rsidR="00AF300E" w14:paraId="5AC40117" w14:textId="77777777" w:rsidTr="00D67389">
        <w:trPr>
          <w:gridAfter w:val="1"/>
          <w:wAfter w:w="12" w:type="dxa"/>
          <w:trHeight w:val="1445"/>
        </w:trPr>
        <w:tc>
          <w:tcPr>
            <w:tcW w:w="9915" w:type="dxa"/>
          </w:tcPr>
          <w:p w14:paraId="749FD7DF" w14:textId="2F6F27C4" w:rsidR="00AF300E" w:rsidRPr="002304A4" w:rsidRDefault="00D67389" w:rsidP="00D67389">
            <w:pPr>
              <w:pStyle w:val="Heading2"/>
              <w:ind w:left="0"/>
              <w:jc w:val="left"/>
              <w:rPr>
                <w:color w:val="ECBD17" w:themeColor="accent3" w:themeShade="BF"/>
                <w:highlight w:val="black"/>
              </w:rPr>
            </w:pPr>
            <w:r w:rsidRPr="002304A4">
              <w:rPr>
                <w:color w:val="ECBD17" w:themeColor="accent3" w:themeShade="BF"/>
                <w:highlight w:val="black"/>
              </w:rPr>
              <w:t>name : DHUVANTH S</w:t>
            </w:r>
          </w:p>
          <w:p w14:paraId="7E1D24F0" w14:textId="26CD17C5" w:rsidR="00D67389" w:rsidRPr="002304A4" w:rsidRDefault="00D67389" w:rsidP="00D67389">
            <w:pPr>
              <w:rPr>
                <w:color w:val="ECBD17" w:themeColor="accent3" w:themeShade="BF"/>
                <w:highlight w:val="black"/>
              </w:rPr>
            </w:pPr>
            <w:r>
              <w:rPr>
                <w:highlight w:val="black"/>
              </w:rPr>
              <w:t xml:space="preserve">                                                                                                                                      </w:t>
            </w:r>
            <w:r w:rsidRPr="002304A4">
              <w:rPr>
                <w:color w:val="ECBD17" w:themeColor="accent3" w:themeShade="BF"/>
                <w:highlight w:val="black"/>
              </w:rPr>
              <w:t>CLASS : 10</w:t>
            </w:r>
            <w:r w:rsidRPr="002304A4">
              <w:rPr>
                <w:color w:val="ECBD17" w:themeColor="accent3" w:themeShade="BF"/>
                <w:highlight w:val="black"/>
                <w:vertAlign w:val="superscript"/>
              </w:rPr>
              <w:t>TH</w:t>
            </w:r>
            <w:r w:rsidRPr="002304A4">
              <w:rPr>
                <w:color w:val="ECBD17" w:themeColor="accent3" w:themeShade="BF"/>
                <w:highlight w:val="black"/>
              </w:rPr>
              <w:t xml:space="preserve"> “C”</w:t>
            </w:r>
          </w:p>
          <w:p w14:paraId="241917AF" w14:textId="77777777" w:rsidR="00D67389" w:rsidRPr="002304A4" w:rsidRDefault="00D67389" w:rsidP="00D67389">
            <w:pPr>
              <w:rPr>
                <w:color w:val="ECBD17" w:themeColor="accent3" w:themeShade="BF"/>
                <w:highlight w:val="black"/>
              </w:rPr>
            </w:pPr>
          </w:p>
          <w:p w14:paraId="676341E6" w14:textId="28F36C0F" w:rsidR="00D67389" w:rsidRPr="002304A4" w:rsidRDefault="00D67389" w:rsidP="00D67389">
            <w:pPr>
              <w:rPr>
                <w:color w:val="ECBD17" w:themeColor="accent3" w:themeShade="BF"/>
                <w:highlight w:val="black"/>
              </w:rPr>
            </w:pPr>
            <w:r w:rsidRPr="002304A4">
              <w:rPr>
                <w:color w:val="ECBD17" w:themeColor="accent3" w:themeShade="BF"/>
                <w:highlight w:val="black"/>
              </w:rPr>
              <w:t>ROLL NO : 11</w:t>
            </w:r>
          </w:p>
          <w:p w14:paraId="74D2E3A3" w14:textId="77777777" w:rsidR="00D67389" w:rsidRPr="002304A4" w:rsidRDefault="00D67389" w:rsidP="00D67389">
            <w:pPr>
              <w:rPr>
                <w:color w:val="ECBD17" w:themeColor="accent3" w:themeShade="BF"/>
                <w:highlight w:val="black"/>
              </w:rPr>
            </w:pPr>
          </w:p>
          <w:p w14:paraId="33298444" w14:textId="14143C39" w:rsidR="00AF300E" w:rsidRPr="00D67389" w:rsidRDefault="00D67389" w:rsidP="00D67389">
            <w:pPr>
              <w:rPr>
                <w:highlight w:val="black"/>
              </w:rPr>
            </w:pPr>
            <w:r w:rsidRPr="002304A4">
              <w:rPr>
                <w:color w:val="ECBD17" w:themeColor="accent3" w:themeShade="BF"/>
                <w:highlight w:val="black"/>
              </w:rPr>
              <w:t xml:space="preserve">SCHOOL : </w:t>
            </w:r>
            <w:r w:rsidR="004C38C9" w:rsidRPr="002304A4">
              <w:rPr>
                <w:color w:val="ECBD17" w:themeColor="accent3" w:themeShade="BF"/>
                <w:highlight w:val="black"/>
              </w:rPr>
              <w:t>STPS</w:t>
            </w:r>
            <w:r w:rsidRPr="002304A4">
              <w:rPr>
                <w:color w:val="ECBD17" w:themeColor="accent3" w:themeShade="BF"/>
                <w:highlight w:val="black"/>
              </w:rPr>
              <w:t xml:space="preserve">                                                                                                                      </w:t>
            </w:r>
          </w:p>
        </w:tc>
      </w:tr>
      <w:tr w:rsidR="00AF300E" w14:paraId="15FDA5BA" w14:textId="77777777" w:rsidTr="00D67389">
        <w:trPr>
          <w:gridAfter w:val="1"/>
          <w:wAfter w:w="12" w:type="dxa"/>
          <w:trHeight w:val="1890"/>
        </w:trPr>
        <w:tc>
          <w:tcPr>
            <w:tcW w:w="9915" w:type="dxa"/>
          </w:tcPr>
          <w:p w14:paraId="2C6AA7C6" w14:textId="4331A216" w:rsidR="00AF300E" w:rsidRDefault="00AF300E" w:rsidP="00105759">
            <w:pPr>
              <w:spacing w:after="300"/>
              <w:jc w:val="center"/>
            </w:pPr>
          </w:p>
          <w:p w14:paraId="7B917335" w14:textId="139CE2C1" w:rsidR="00AF300E" w:rsidRPr="00AF300E" w:rsidRDefault="00AF300E" w:rsidP="00105759">
            <w:pPr>
              <w:jc w:val="center"/>
            </w:pPr>
          </w:p>
        </w:tc>
      </w:tr>
      <w:tr w:rsidR="00AF300E" w14:paraId="22C338F2" w14:textId="77777777" w:rsidTr="00D67389">
        <w:trPr>
          <w:trHeight w:val="1008"/>
        </w:trPr>
        <w:tc>
          <w:tcPr>
            <w:tcW w:w="9927" w:type="dxa"/>
            <w:gridSpan w:val="2"/>
            <w:vAlign w:val="center"/>
          </w:tcPr>
          <w:p w14:paraId="3ECB9295" w14:textId="62CA2408" w:rsidR="00AF300E" w:rsidRPr="00105759" w:rsidRDefault="00D67389" w:rsidP="00105759">
            <w:pPr>
              <w:pStyle w:val="Heading3"/>
            </w:pPr>
            <w:r>
              <w:lastRenderedPageBreak/>
              <w:t xml:space="preserve">      </w:t>
            </w:r>
          </w:p>
        </w:tc>
      </w:tr>
    </w:tbl>
    <w:p w14:paraId="366C5516" w14:textId="77777777" w:rsidR="00024B92" w:rsidRPr="004008C9" w:rsidRDefault="00024B92" w:rsidP="005325F0">
      <w:pPr>
        <w:spacing w:before="0"/>
        <w:ind w:left="0"/>
      </w:pPr>
    </w:p>
    <w:sectPr w:rsidR="00024B92" w:rsidRPr="004008C9" w:rsidSect="009E4117">
      <w:headerReference w:type="default" r:id="rId10"/>
      <w:pgSz w:w="12240" w:h="15840"/>
      <w:pgMar w:top="360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18F8" w14:textId="77777777" w:rsidR="00441D06" w:rsidRDefault="00441D06">
      <w:pPr>
        <w:spacing w:before="0"/>
      </w:pPr>
      <w:r>
        <w:separator/>
      </w:r>
    </w:p>
  </w:endnote>
  <w:endnote w:type="continuationSeparator" w:id="0">
    <w:p w14:paraId="0860C549" w14:textId="77777777" w:rsidR="00441D06" w:rsidRDefault="00441D0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7F83" w14:textId="77777777" w:rsidR="00441D06" w:rsidRDefault="00441D06">
      <w:pPr>
        <w:spacing w:before="0"/>
      </w:pPr>
      <w:r>
        <w:separator/>
      </w:r>
    </w:p>
  </w:footnote>
  <w:footnote w:type="continuationSeparator" w:id="0">
    <w:p w14:paraId="701E9066" w14:textId="77777777" w:rsidR="00441D06" w:rsidRDefault="00441D0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E40F" w14:textId="77777777" w:rsidR="004008C9" w:rsidRDefault="004008C9" w:rsidP="004008C9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89"/>
    <w:rsid w:val="00024B92"/>
    <w:rsid w:val="0003383B"/>
    <w:rsid w:val="00052C52"/>
    <w:rsid w:val="000B08B4"/>
    <w:rsid w:val="00105759"/>
    <w:rsid w:val="00134C5B"/>
    <w:rsid w:val="001D6E60"/>
    <w:rsid w:val="0020003D"/>
    <w:rsid w:val="002304A4"/>
    <w:rsid w:val="002D3176"/>
    <w:rsid w:val="003B2720"/>
    <w:rsid w:val="003C3371"/>
    <w:rsid w:val="003E6DF0"/>
    <w:rsid w:val="004008C9"/>
    <w:rsid w:val="00412883"/>
    <w:rsid w:val="00441D06"/>
    <w:rsid w:val="004650EC"/>
    <w:rsid w:val="004C38C9"/>
    <w:rsid w:val="005325F0"/>
    <w:rsid w:val="00582666"/>
    <w:rsid w:val="005D73BC"/>
    <w:rsid w:val="00673C5F"/>
    <w:rsid w:val="006B609A"/>
    <w:rsid w:val="00715CEC"/>
    <w:rsid w:val="00723AA3"/>
    <w:rsid w:val="007A336B"/>
    <w:rsid w:val="00836A52"/>
    <w:rsid w:val="009935EB"/>
    <w:rsid w:val="009E4117"/>
    <w:rsid w:val="00A07E67"/>
    <w:rsid w:val="00A51113"/>
    <w:rsid w:val="00AF300E"/>
    <w:rsid w:val="00B94AC1"/>
    <w:rsid w:val="00CA580F"/>
    <w:rsid w:val="00D02AD4"/>
    <w:rsid w:val="00D67389"/>
    <w:rsid w:val="00D85786"/>
    <w:rsid w:val="00E162EB"/>
    <w:rsid w:val="00E22D94"/>
    <w:rsid w:val="00E708F2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81B050"/>
  <w15:chartTrackingRefBased/>
  <w15:docId w15:val="{D6343330-E075-45C2-97C3-EDC7FE9A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rsid w:val="00105759"/>
    <w:pPr>
      <w:spacing w:before="300" w:after="100"/>
      <w:jc w:val="center"/>
      <w:outlineLvl w:val="1"/>
    </w:pPr>
    <w:rPr>
      <w:caps/>
    </w:rPr>
  </w:style>
  <w:style w:type="paragraph" w:styleId="Heading3">
    <w:name w:val="heading 3"/>
    <w:basedOn w:val="Normal"/>
    <w:next w:val="Normal"/>
    <w:unhideWhenUsed/>
    <w:qFormat/>
    <w:rsid w:val="00105759"/>
    <w:pPr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tish\AppData\Local\Microsoft\Office\16.0\DTS\en-IN%7bADCE5438-9AC2-41A3-8F5A-598DE9EA5A37%7d\%7bE96912A4-C4A4-455B-B99F-3F7244C9DF90%7dtf03978815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343BFB29504BC9BFAEFE75290B0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1827B-88CF-4C1A-9A16-F0AF1DEB3499}"/>
      </w:docPartPr>
      <w:docPartBody>
        <w:p w:rsidR="007D78B3" w:rsidRDefault="007D78B3">
          <w:pPr>
            <w:pStyle w:val="DB343BFB29504BC9BFAEFE75290B0198"/>
          </w:pPr>
          <w:r w:rsidRPr="00105759">
            <w:t>PARTY INVITATION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15"/>
    <w:rsid w:val="002F0639"/>
    <w:rsid w:val="007D78B3"/>
    <w:rsid w:val="00836A52"/>
    <w:rsid w:val="00912D15"/>
    <w:rsid w:val="00A0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343BFB29504BC9BFAEFE75290B0198">
    <w:name w:val="DB343BFB29504BC9BFAEFE75290B0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3271B0-4F0C-4FE2-9657-EF025C8469A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2534CEB-096C-47B5-9969-A961299A0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BB6A40-05D4-43D3-A1B5-58DDB6B68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{E96912A4-C4A4-455B-B99F-3F7244C9DF90}tf03978815_win32</Template>
  <TotalTime>15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satish</dc:creator>
  <cp:lastModifiedBy>daksha s</cp:lastModifiedBy>
  <cp:revision>5</cp:revision>
  <dcterms:created xsi:type="dcterms:W3CDTF">2025-10-03T12:44:00Z</dcterms:created>
  <dcterms:modified xsi:type="dcterms:W3CDTF">2025-10-03T13:01:00Z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